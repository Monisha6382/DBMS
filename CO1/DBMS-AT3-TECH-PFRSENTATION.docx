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4B0" w:rsidRPr="00FF34B0" w:rsidRDefault="00FF34B0" w:rsidP="00FF34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4B0">
        <w:rPr>
          <w:rFonts w:ascii="Arial" w:eastAsia="Times New Roman" w:hAnsi="Arial" w:cs="Arial"/>
          <w:b/>
          <w:bCs/>
          <w:color w:val="000000"/>
          <w:sz w:val="34"/>
          <w:szCs w:val="34"/>
        </w:rPr>
        <w:t> SIMATS ENGINEERING</w:t>
      </w:r>
    </w:p>
    <w:p w:rsidR="00FF34B0" w:rsidRPr="00FF34B0" w:rsidRDefault="00FF34B0" w:rsidP="00FF34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4B0">
        <w:rPr>
          <w:rFonts w:ascii="Arial" w:eastAsia="Times New Roman" w:hAnsi="Arial" w:cs="Arial"/>
          <w:b/>
          <w:bCs/>
          <w:color w:val="000000"/>
          <w:sz w:val="28"/>
          <w:szCs w:val="28"/>
        </w:rPr>
        <w:t>ASSESSMENT TOOL 3</w:t>
      </w:r>
    </w:p>
    <w:p w:rsidR="00FF34B0" w:rsidRPr="00FF34B0" w:rsidRDefault="00FF34B0" w:rsidP="00FF34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4B0" w:rsidRPr="00FF34B0" w:rsidRDefault="00FF34B0" w:rsidP="00FF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B0">
        <w:rPr>
          <w:rFonts w:ascii="Arial" w:eastAsia="Times New Roman" w:hAnsi="Arial" w:cs="Arial"/>
          <w:b/>
          <w:bCs/>
          <w:color w:val="000000"/>
          <w:sz w:val="24"/>
          <w:szCs w:val="24"/>
        </w:rPr>
        <w:t>COURSE NAME:</w:t>
      </w:r>
      <w:r w:rsidRPr="00FF34B0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  <w:t>Database Management Systems</w:t>
      </w:r>
    </w:p>
    <w:p w:rsidR="00FF34B0" w:rsidRPr="00FF34B0" w:rsidRDefault="00FF34B0" w:rsidP="00FF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B0">
        <w:rPr>
          <w:rFonts w:ascii="Arial" w:eastAsia="Times New Roman" w:hAnsi="Arial" w:cs="Arial"/>
          <w:b/>
          <w:bCs/>
          <w:color w:val="000000"/>
          <w:sz w:val="24"/>
          <w:szCs w:val="24"/>
        </w:rPr>
        <w:t>COURSE CODE:</w:t>
      </w:r>
      <w:r w:rsidRPr="00FF34B0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  <w:t>CSA05</w:t>
      </w:r>
      <w:r w:rsidRPr="00FF34B0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FF34B0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FF34B0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FF34B0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FF34B0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FF34B0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</w:p>
    <w:p w:rsidR="00FF34B0" w:rsidRPr="00FF34B0" w:rsidRDefault="00FF34B0" w:rsidP="00FF34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4B0" w:rsidRPr="00FF34B0" w:rsidRDefault="00FF34B0" w:rsidP="00FF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B0">
        <w:rPr>
          <w:rFonts w:ascii="Arial" w:eastAsia="Times New Roman" w:hAnsi="Arial" w:cs="Arial"/>
          <w:b/>
          <w:bCs/>
          <w:color w:val="000000"/>
          <w:sz w:val="24"/>
          <w:szCs w:val="24"/>
        </w:rPr>
        <w:t>COURSE OUTCOME COVERED</w:t>
      </w:r>
    </w:p>
    <w:p w:rsidR="00FF34B0" w:rsidRPr="00FF34B0" w:rsidRDefault="00FF34B0" w:rsidP="00FF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4B0" w:rsidRPr="00FF34B0" w:rsidRDefault="00FF34B0" w:rsidP="00FF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CO1: </w:t>
      </w:r>
      <w:r w:rsidRPr="00FF34B0"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Analyze DBMS architecture, different data models, schema types, and design ER/EER diagrams, relational schemas for case-based scenarios by identifying entities and relationships. </w:t>
      </w:r>
      <w:r w:rsidRPr="00FF34B0">
        <w:rPr>
          <w:rFonts w:ascii="Arial" w:eastAsia="Times New Roman" w:hAnsi="Arial" w:cs="Arial"/>
          <w:color w:val="000000"/>
          <w:sz w:val="24"/>
          <w:szCs w:val="24"/>
        </w:rPr>
        <w:t>(BL1, BL2)</w:t>
      </w:r>
    </w:p>
    <w:p w:rsidR="00FF34B0" w:rsidRPr="00FF34B0" w:rsidRDefault="00FF34B0" w:rsidP="00FF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4B0" w:rsidRPr="00FF34B0" w:rsidRDefault="00FF34B0" w:rsidP="00FF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B0">
        <w:rPr>
          <w:rFonts w:ascii="Arial" w:eastAsia="Times New Roman" w:hAnsi="Arial" w:cs="Arial"/>
          <w:color w:val="000000"/>
          <w:sz w:val="24"/>
          <w:szCs w:val="24"/>
        </w:rPr>
        <w:t xml:space="preserve">Activity Tool </w:t>
      </w:r>
      <w:r w:rsidRPr="00FF34B0">
        <w:rPr>
          <w:rFonts w:ascii="Arial" w:eastAsia="Times New Roman" w:hAnsi="Arial" w:cs="Arial"/>
          <w:color w:val="000000"/>
          <w:sz w:val="24"/>
          <w:szCs w:val="24"/>
        </w:rPr>
        <w:tab/>
        <w:t>: Technical Presentation (Low)</w:t>
      </w:r>
    </w:p>
    <w:p w:rsidR="00FF34B0" w:rsidRPr="00FF34B0" w:rsidRDefault="00FF34B0" w:rsidP="00FF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B0">
        <w:rPr>
          <w:rFonts w:ascii="Arial" w:eastAsia="Times New Roman" w:hAnsi="Arial" w:cs="Arial"/>
          <w:color w:val="000000"/>
          <w:sz w:val="24"/>
          <w:szCs w:val="24"/>
        </w:rPr>
        <w:t>Assessment Tool Weightage: 35%</w:t>
      </w:r>
    </w:p>
    <w:p w:rsidR="00FF34B0" w:rsidRPr="00FF34B0" w:rsidRDefault="00FF34B0" w:rsidP="00FF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4B0" w:rsidRPr="00FF34B0" w:rsidRDefault="00FF34B0" w:rsidP="00FF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6867"/>
        <w:gridCol w:w="1369"/>
        <w:gridCol w:w="790"/>
      </w:tblGrid>
      <w:tr w:rsidR="00FF34B0" w:rsidRPr="00FF34B0" w:rsidTr="00FF34B0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FF34B0" w:rsidRPr="00FF34B0" w:rsidRDefault="00FF34B0" w:rsidP="00FF34B0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</w:rPr>
              <w:t>QUESTIONS</w:t>
            </w: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FF34B0" w:rsidRPr="00FF34B0" w:rsidTr="00FF34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Marks</w:t>
            </w:r>
          </w:p>
        </w:tc>
      </w:tr>
      <w:tr w:rsidR="00FF34B0" w:rsidRPr="00FF34B0" w:rsidTr="00FF34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34B0" w:rsidRPr="00FF34B0" w:rsidRDefault="00FF34B0" w:rsidP="00FF34B0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Prepare a 5-slide presentation introducing DBMS: definition, objectives, advantages, and real-world applications.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FF34B0" w:rsidRPr="00FF34B0" w:rsidTr="00FF34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34B0" w:rsidRPr="00FF34B0" w:rsidRDefault="00FF34B0" w:rsidP="00FF34B0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Present a comparison between file-based systems and DBMS using real-life case studies from banking or healthcare.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FF34B0" w:rsidRPr="00FF34B0" w:rsidTr="00FF34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34B0" w:rsidRPr="00FF34B0" w:rsidRDefault="00FF34B0" w:rsidP="00FF34B0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Deliver a presentation explaining the three-level ANSI/SPARC architecture using diagrams and practical examples.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FF34B0" w:rsidRPr="00FF34B0" w:rsidTr="00FF34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34B0" w:rsidRPr="00FF34B0" w:rsidRDefault="00FF34B0" w:rsidP="00FF34B0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Present the different data models (Hierarchical, Network, </w:t>
            </w:r>
            <w:proofErr w:type="gramStart"/>
            <w:r w:rsidRPr="00FF34B0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Relational</w:t>
            </w:r>
            <w:proofErr w:type="gramEnd"/>
            <w:r w:rsidRPr="00FF34B0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) with diagrams and industry use cases.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BL1 – Remember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FF34B0" w:rsidRPr="00FF34B0" w:rsidTr="00FF34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34B0" w:rsidRPr="00FF34B0" w:rsidRDefault="00FF34B0" w:rsidP="00FF34B0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Create and present an ER diagram for an Online Library System, explaining each component clearly.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FF34B0" w:rsidRPr="00FF34B0" w:rsidTr="00FF34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34B0" w:rsidRPr="00FF34B0" w:rsidRDefault="00FF34B0" w:rsidP="00FF34B0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Prepare a presentation on the EER model, demonstrating generalization and specialization with a University case study.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FF34B0" w:rsidRPr="00FF34B0" w:rsidTr="00FF34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34B0" w:rsidRPr="00FF34B0" w:rsidRDefault="00FF34B0" w:rsidP="00FF34B0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Present the concept of data independence (logical and physical) and its significance in DBMS architecture.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FF34B0" w:rsidRPr="00FF34B0" w:rsidTr="00FF34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34B0" w:rsidRPr="00FF34B0" w:rsidRDefault="00FF34B0" w:rsidP="00FF34B0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Deliver a technical presentation on the software components of a DBMS, explaining query processor, storage manager, and transaction manager.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BL1 – Remember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FF34B0" w:rsidRPr="00FF34B0" w:rsidTr="00FF34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34B0" w:rsidRPr="00FF34B0" w:rsidRDefault="00FF34B0" w:rsidP="00FF34B0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Prepare a presentation comparing strong and weak entities in ER modeling with real-world examples.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FF34B0" w:rsidRPr="00FF34B0" w:rsidTr="00FF34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34B0" w:rsidRPr="00FF34B0" w:rsidRDefault="00FF34B0" w:rsidP="00FF34B0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Present a complete design walkthrough of an EER diagram for a Retail Chain Management System.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</w:tbl>
    <w:p w:rsidR="00FF34B0" w:rsidRPr="00FF34B0" w:rsidRDefault="00FF34B0" w:rsidP="00FF34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B0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FF34B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F34B0" w:rsidRPr="00FF34B0" w:rsidRDefault="00FF34B0" w:rsidP="00FF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B0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Code of Conduct:</w:t>
      </w:r>
    </w:p>
    <w:p w:rsidR="00FF34B0" w:rsidRPr="00FF34B0" w:rsidRDefault="00FF34B0" w:rsidP="00FF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4B0" w:rsidRPr="00FF34B0" w:rsidRDefault="00FF34B0" w:rsidP="00FF34B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i/>
          <w:iCs/>
          <w:color w:val="000000"/>
          <w:sz w:val="24"/>
          <w:szCs w:val="24"/>
        </w:rPr>
        <w:t>I MONISHA D/192311412</w:t>
      </w:r>
      <w:r w:rsidRPr="00FF34B0"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 certify that this submission is my original work and that I have adhered to the guidelines specified for this assessment.</w:t>
      </w:r>
    </w:p>
    <w:p w:rsidR="00FF34B0" w:rsidRPr="00FF34B0" w:rsidRDefault="00FF34B0" w:rsidP="00FF34B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34B0">
        <w:rPr>
          <w:rFonts w:ascii="Arial" w:eastAsia="Times New Roman" w:hAnsi="Arial" w:cs="Arial"/>
          <w:i/>
          <w:iCs/>
          <w:color w:val="000000"/>
          <w:sz w:val="24"/>
          <w:szCs w:val="24"/>
        </w:rPr>
        <w:t>I understand that any violation of academic integrity rules will result in disciplinary action.</w:t>
      </w:r>
    </w:p>
    <w:p w:rsidR="00FF34B0" w:rsidRPr="00FF34B0" w:rsidRDefault="00FF34B0" w:rsidP="00FF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4B0" w:rsidRPr="00FF34B0" w:rsidRDefault="00FF34B0" w:rsidP="00FF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B0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Signature of the student:</w:t>
      </w:r>
    </w:p>
    <w:p w:rsidR="00FF34B0" w:rsidRPr="00FF34B0" w:rsidRDefault="00FF34B0" w:rsidP="00FF34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Monisha</w:t>
      </w:r>
      <w:proofErr w:type="spellEnd"/>
    </w:p>
    <w:p w:rsidR="00FF34B0" w:rsidRPr="00FF34B0" w:rsidRDefault="00FF34B0" w:rsidP="00FF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B0">
        <w:rPr>
          <w:rFonts w:ascii="Arial" w:eastAsia="Times New Roman" w:hAnsi="Arial" w:cs="Arial"/>
          <w:b/>
          <w:bCs/>
          <w:color w:val="000000"/>
          <w:sz w:val="24"/>
          <w:szCs w:val="24"/>
        </w:rPr>
        <w:t>RUBRICS FOR CALCULATION:</w:t>
      </w:r>
    </w:p>
    <w:p w:rsidR="00FF34B0" w:rsidRPr="00FF34B0" w:rsidRDefault="00FF34B0" w:rsidP="00FF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329"/>
        <w:gridCol w:w="1681"/>
        <w:gridCol w:w="1578"/>
        <w:gridCol w:w="1676"/>
        <w:gridCol w:w="1680"/>
      </w:tblGrid>
      <w:tr w:rsidR="00FF34B0" w:rsidRPr="00FF34B0" w:rsidTr="00FF34B0">
        <w:trPr>
          <w:trHeight w:val="705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222222"/>
              </w:rPr>
              <w:t>Technical Presentation</w:t>
            </w:r>
          </w:p>
        </w:tc>
      </w:tr>
      <w:tr w:rsidR="00FF34B0" w:rsidRPr="00FF34B0" w:rsidTr="00FF34B0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FF34B0" w:rsidRPr="00FF34B0" w:rsidTr="00FF34B0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Technical Content 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Content contains major technical errors; concepts poorly understood</w:t>
            </w:r>
          </w:p>
        </w:tc>
      </w:tr>
      <w:tr w:rsidR="00FF34B0" w:rsidRPr="00FF34B0" w:rsidTr="00FF34B0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Problem rigorously analyzed using appropriate and advanced methods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Problem statement unclear or incorrect; no logical approach</w:t>
            </w:r>
          </w:p>
        </w:tc>
      </w:tr>
      <w:tr w:rsidR="00FF34B0" w:rsidRPr="00FF34B0" w:rsidTr="00FF34B0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Advanced tools, well-analyzed data, and highly effective visuals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Minimal or incorrect use of tools and data; poor visuals</w:t>
            </w:r>
          </w:p>
        </w:tc>
      </w:tr>
      <w:tr w:rsidR="00FF34B0" w:rsidRPr="00FF34B0" w:rsidTr="00FF34B0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Poor organization, unclear speech, ineffective slides</w:t>
            </w:r>
          </w:p>
        </w:tc>
      </w:tr>
      <w:tr w:rsidR="00FF34B0" w:rsidRPr="00FF34B0" w:rsidTr="00FF34B0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34B0" w:rsidRPr="00FF34B0" w:rsidRDefault="00FF34B0" w:rsidP="00FF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4B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Lacks professionalism; minimal contribution or ethical awareness</w:t>
            </w:r>
          </w:p>
        </w:tc>
      </w:tr>
    </w:tbl>
    <w:p w:rsidR="00D82CA0" w:rsidRDefault="00D82CA0"/>
    <w:p w:rsidR="00FF34B0" w:rsidRDefault="00FF34B0"/>
    <w:p w:rsidR="00FF34B0" w:rsidRPr="00FF34B0" w:rsidRDefault="00FF34B0" w:rsidP="00FF34B0">
      <w:r>
        <w:lastRenderedPageBreak/>
        <w:t>1.</w:t>
      </w:r>
      <w:r w:rsidRPr="00FF34B0">
        <w:rPr>
          <w:rFonts w:ascii="Cambria" w:eastAsia="Cambria" w:hAnsi="Cambria" w:cs="Cambria"/>
          <w:b/>
          <w:bCs/>
          <w:color w:val="FFFFFF"/>
          <w:kern w:val="24"/>
          <w:sz w:val="84"/>
          <w:szCs w:val="84"/>
        </w:rPr>
        <w:t xml:space="preserve"> </w:t>
      </w:r>
      <w:r w:rsidRPr="00FF34B0">
        <w:rPr>
          <w:b/>
          <w:bCs/>
        </w:rPr>
        <w:t>Introduction to DBMS</w:t>
      </w:r>
    </w:p>
    <w:p w:rsidR="00FF34B0" w:rsidRDefault="00FF34B0">
      <w:r w:rsidRPr="00FF34B0">
        <w:rPr>
          <w:noProof/>
        </w:rPr>
        <w:drawing>
          <wp:inline distT="0" distB="0" distL="0" distR="0" wp14:anchorId="63998FB2" wp14:editId="1CC895E7">
            <wp:extent cx="5943600" cy="318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4B0" w:rsidRDefault="00FF34B0"/>
    <w:p w:rsidR="00FF34B0" w:rsidRDefault="00FF34B0">
      <w:r w:rsidRPr="00FF34B0">
        <w:rPr>
          <w:noProof/>
        </w:rPr>
        <w:drawing>
          <wp:inline distT="0" distB="0" distL="0" distR="0" wp14:anchorId="49D53B34" wp14:editId="22B83DB9">
            <wp:extent cx="5943600" cy="32340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4B0" w:rsidRDefault="00FF34B0"/>
    <w:p w:rsidR="00FF34B0" w:rsidRDefault="00FF34B0">
      <w:r w:rsidRPr="00FF34B0">
        <w:rPr>
          <w:noProof/>
        </w:rPr>
        <w:lastRenderedPageBreak/>
        <w:drawing>
          <wp:inline distT="0" distB="0" distL="0" distR="0" wp14:anchorId="356C64F6" wp14:editId="417E0ADA">
            <wp:extent cx="5943600" cy="32486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4B0" w:rsidRDefault="00FF34B0"/>
    <w:p w:rsidR="00FF34B0" w:rsidRDefault="00FF34B0">
      <w:pPr>
        <w:rPr>
          <w:rFonts w:ascii="Arial" w:eastAsia="Times New Roman" w:hAnsi="Arial" w:cs="Arial"/>
          <w:color w:val="000000"/>
          <w:sz w:val="19"/>
          <w:szCs w:val="19"/>
        </w:rPr>
      </w:pPr>
      <w:r>
        <w:t>2.</w:t>
      </w:r>
      <w:r w:rsidRPr="00FF34B0">
        <w:rPr>
          <w:rFonts w:ascii="Arial" w:eastAsia="Times New Roman" w:hAnsi="Arial" w:cs="Arial"/>
          <w:color w:val="000000"/>
          <w:sz w:val="19"/>
          <w:szCs w:val="19"/>
        </w:rPr>
        <w:t xml:space="preserve"> file-based systems and DBMS</w:t>
      </w:r>
    </w:p>
    <w:p w:rsidR="00FF34B0" w:rsidRDefault="00FF34B0">
      <w:r w:rsidRPr="00FF34B0">
        <w:rPr>
          <w:noProof/>
        </w:rPr>
        <w:drawing>
          <wp:inline distT="0" distB="0" distL="0" distR="0" wp14:anchorId="719FD73E" wp14:editId="3D3B7F82">
            <wp:extent cx="5943600" cy="24136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4B0" w:rsidRDefault="00FF34B0">
      <w:r w:rsidRPr="00FF34B0">
        <w:rPr>
          <w:noProof/>
        </w:rPr>
        <w:lastRenderedPageBreak/>
        <w:drawing>
          <wp:inline distT="0" distB="0" distL="0" distR="0" wp14:anchorId="17D3E8D7" wp14:editId="2DCBE92A">
            <wp:extent cx="5943600" cy="2752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4B0" w:rsidRDefault="00FF34B0">
      <w:r w:rsidRPr="00FF34B0">
        <w:rPr>
          <w:noProof/>
        </w:rPr>
        <w:drawing>
          <wp:inline distT="0" distB="0" distL="0" distR="0" wp14:anchorId="63E8F24A" wp14:editId="46769638">
            <wp:extent cx="5943600" cy="2717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4B0" w:rsidRDefault="00FF34B0"/>
    <w:p w:rsidR="00FF34B0" w:rsidRDefault="00FF34B0">
      <w:r>
        <w:t>3.</w:t>
      </w:r>
      <w:r w:rsidR="00F35FB2" w:rsidRPr="00F35FB2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r w:rsidR="00F35FB2" w:rsidRPr="00FF34B0">
        <w:rPr>
          <w:rFonts w:ascii="Arial" w:eastAsia="Times New Roman" w:hAnsi="Arial" w:cs="Arial"/>
          <w:color w:val="000000"/>
          <w:sz w:val="19"/>
          <w:szCs w:val="19"/>
        </w:rPr>
        <w:t>three-level ANSI/SPARC architecture</w:t>
      </w:r>
    </w:p>
    <w:p w:rsidR="00F35FB2" w:rsidRDefault="00F35FB2">
      <w:r w:rsidRPr="00F35FB2">
        <w:rPr>
          <w:noProof/>
        </w:rPr>
        <w:lastRenderedPageBreak/>
        <w:drawing>
          <wp:inline distT="0" distB="0" distL="0" distR="0" wp14:anchorId="12F8872B" wp14:editId="645E0916">
            <wp:extent cx="5943600" cy="2387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FB2" w:rsidRDefault="00F35FB2">
      <w:r w:rsidRPr="00F35FB2">
        <w:rPr>
          <w:noProof/>
        </w:rPr>
        <w:drawing>
          <wp:inline distT="0" distB="0" distL="0" distR="0" wp14:anchorId="3FDE7363" wp14:editId="14C16038">
            <wp:extent cx="5943600" cy="32353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FB2" w:rsidRDefault="00F35FB2"/>
    <w:p w:rsidR="00F35FB2" w:rsidRDefault="00F35FB2">
      <w:pPr>
        <w:rPr>
          <w:rFonts w:ascii="Arial" w:eastAsia="Times New Roman" w:hAnsi="Arial" w:cs="Arial"/>
          <w:color w:val="000000"/>
          <w:sz w:val="19"/>
          <w:szCs w:val="19"/>
        </w:rPr>
      </w:pPr>
      <w:r>
        <w:t>4.</w:t>
      </w:r>
      <w:r w:rsidRPr="00F35FB2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gramStart"/>
      <w:r w:rsidRPr="00FF34B0">
        <w:rPr>
          <w:rFonts w:ascii="Arial" w:eastAsia="Times New Roman" w:hAnsi="Arial" w:cs="Arial"/>
          <w:color w:val="000000"/>
          <w:sz w:val="19"/>
          <w:szCs w:val="19"/>
        </w:rPr>
        <w:t>different</w:t>
      </w:r>
      <w:proofErr w:type="gramEnd"/>
      <w:r w:rsidRPr="00FF34B0">
        <w:rPr>
          <w:rFonts w:ascii="Arial" w:eastAsia="Times New Roman" w:hAnsi="Arial" w:cs="Arial"/>
          <w:color w:val="000000"/>
          <w:sz w:val="19"/>
          <w:szCs w:val="19"/>
        </w:rPr>
        <w:t xml:space="preserve"> data models (Hierarchical, Network, Relational)</w:t>
      </w:r>
    </w:p>
    <w:p w:rsidR="00BA28FC" w:rsidRDefault="00BA28FC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BA28FC">
        <w:rPr>
          <w:rFonts w:ascii="Arial" w:eastAsia="Times New Roman" w:hAnsi="Arial" w:cs="Arial"/>
          <w:noProof/>
          <w:color w:val="000000"/>
          <w:sz w:val="19"/>
          <w:szCs w:val="19"/>
        </w:rPr>
        <w:lastRenderedPageBreak/>
        <w:drawing>
          <wp:inline distT="0" distB="0" distL="0" distR="0" wp14:anchorId="610239B5" wp14:editId="414FA267">
            <wp:extent cx="5943600" cy="3124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8FC" w:rsidRDefault="00BA28FC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BA28FC">
        <w:rPr>
          <w:rFonts w:ascii="Arial" w:eastAsia="Times New Roman" w:hAnsi="Arial" w:cs="Arial"/>
          <w:noProof/>
          <w:color w:val="000000"/>
          <w:sz w:val="19"/>
          <w:szCs w:val="19"/>
        </w:rPr>
        <w:drawing>
          <wp:inline distT="0" distB="0" distL="0" distR="0" wp14:anchorId="47EB1F8A" wp14:editId="1ECBC56D">
            <wp:extent cx="5943600" cy="2961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8FC" w:rsidRDefault="000148F2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0148F2">
        <w:rPr>
          <w:rFonts w:ascii="Arial" w:eastAsia="Times New Roman" w:hAnsi="Arial" w:cs="Arial"/>
          <w:noProof/>
          <w:color w:val="000000"/>
          <w:sz w:val="19"/>
          <w:szCs w:val="19"/>
        </w:rPr>
        <w:lastRenderedPageBreak/>
        <w:drawing>
          <wp:inline distT="0" distB="0" distL="0" distR="0" wp14:anchorId="15A71C76" wp14:editId="3F8FE99A">
            <wp:extent cx="5943600" cy="31330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8F2" w:rsidRDefault="000148F2">
      <w:pPr>
        <w:rPr>
          <w:rFonts w:ascii="Arial" w:eastAsia="Times New Roman" w:hAnsi="Arial" w:cs="Arial"/>
          <w:color w:val="000000"/>
          <w:sz w:val="19"/>
          <w:szCs w:val="19"/>
        </w:rPr>
      </w:pPr>
    </w:p>
    <w:p w:rsidR="00BA28FC" w:rsidRDefault="00BA28FC">
      <w:pPr>
        <w:rPr>
          <w:rFonts w:ascii="Arial" w:eastAsia="Times New Roman" w:hAnsi="Arial" w:cs="Arial"/>
          <w:color w:val="000000"/>
          <w:sz w:val="19"/>
          <w:szCs w:val="19"/>
        </w:rPr>
      </w:pPr>
    </w:p>
    <w:p w:rsidR="00F35FB2" w:rsidRDefault="00F35FB2">
      <w:pPr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5.</w:t>
      </w:r>
      <w:r w:rsidRPr="00F35FB2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r w:rsidRPr="00FF34B0">
        <w:rPr>
          <w:rFonts w:ascii="Arial" w:eastAsia="Times New Roman" w:hAnsi="Arial" w:cs="Arial"/>
          <w:color w:val="000000"/>
          <w:sz w:val="19"/>
          <w:szCs w:val="19"/>
        </w:rPr>
        <w:t>ER diagram for an Online Library System</w:t>
      </w:r>
    </w:p>
    <w:p w:rsidR="000148F2" w:rsidRDefault="000148F2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0148F2">
        <w:rPr>
          <w:rFonts w:ascii="Arial" w:eastAsia="Times New Roman" w:hAnsi="Arial" w:cs="Arial"/>
          <w:noProof/>
          <w:color w:val="000000"/>
          <w:sz w:val="19"/>
          <w:szCs w:val="19"/>
        </w:rPr>
        <w:drawing>
          <wp:inline distT="0" distB="0" distL="0" distR="0" wp14:anchorId="08E76EF8" wp14:editId="5015ECE8">
            <wp:extent cx="5943600" cy="3017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8F2" w:rsidRDefault="000148F2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0148F2">
        <w:rPr>
          <w:rFonts w:ascii="Arial" w:eastAsia="Times New Roman" w:hAnsi="Arial" w:cs="Arial"/>
          <w:noProof/>
          <w:color w:val="000000"/>
          <w:sz w:val="19"/>
          <w:szCs w:val="19"/>
        </w:rPr>
        <w:lastRenderedPageBreak/>
        <w:drawing>
          <wp:inline distT="0" distB="0" distL="0" distR="0" wp14:anchorId="6201CAC6" wp14:editId="4A1FC5F9">
            <wp:extent cx="5943600" cy="2781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8F2" w:rsidRDefault="000148F2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0148F2">
        <w:rPr>
          <w:rFonts w:ascii="Arial" w:eastAsia="Times New Roman" w:hAnsi="Arial" w:cs="Arial"/>
          <w:noProof/>
          <w:color w:val="000000"/>
          <w:sz w:val="19"/>
          <w:szCs w:val="19"/>
        </w:rPr>
        <w:drawing>
          <wp:inline distT="0" distB="0" distL="0" distR="0" wp14:anchorId="714EFCC8" wp14:editId="3310ED0E">
            <wp:extent cx="5943600" cy="31788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7D4" w:rsidRDefault="009277D4">
      <w:pPr>
        <w:rPr>
          <w:rFonts w:ascii="Arial" w:eastAsia="Times New Roman" w:hAnsi="Arial" w:cs="Arial"/>
          <w:color w:val="000000"/>
          <w:sz w:val="19"/>
          <w:szCs w:val="19"/>
        </w:rPr>
      </w:pPr>
      <w:proofErr w:type="gramStart"/>
      <w:r>
        <w:rPr>
          <w:rFonts w:ascii="Arial" w:eastAsia="Times New Roman" w:hAnsi="Arial" w:cs="Arial"/>
          <w:color w:val="000000"/>
          <w:sz w:val="19"/>
          <w:szCs w:val="19"/>
        </w:rPr>
        <w:t>6.EER</w:t>
      </w:r>
      <w:proofErr w:type="gramEnd"/>
      <w:r>
        <w:rPr>
          <w:rFonts w:ascii="Arial" w:eastAsia="Times New Roman" w:hAnsi="Arial" w:cs="Arial"/>
          <w:color w:val="000000"/>
          <w:sz w:val="19"/>
          <w:szCs w:val="19"/>
        </w:rPr>
        <w:t xml:space="preserve"> Model</w:t>
      </w:r>
    </w:p>
    <w:p w:rsidR="000148F2" w:rsidRDefault="000148F2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0148F2">
        <w:rPr>
          <w:rFonts w:ascii="Arial" w:eastAsia="Times New Roman" w:hAnsi="Arial" w:cs="Arial"/>
          <w:noProof/>
          <w:color w:val="000000"/>
          <w:sz w:val="19"/>
          <w:szCs w:val="19"/>
        </w:rPr>
        <w:lastRenderedPageBreak/>
        <w:drawing>
          <wp:inline distT="0" distB="0" distL="0" distR="0" wp14:anchorId="66145CF9" wp14:editId="42E29759">
            <wp:extent cx="5943600" cy="22713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8F2" w:rsidRDefault="000148F2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0148F2">
        <w:rPr>
          <w:rFonts w:ascii="Arial" w:eastAsia="Times New Roman" w:hAnsi="Arial" w:cs="Arial"/>
          <w:noProof/>
          <w:color w:val="000000"/>
          <w:sz w:val="19"/>
          <w:szCs w:val="19"/>
        </w:rPr>
        <w:drawing>
          <wp:inline distT="0" distB="0" distL="0" distR="0" wp14:anchorId="528A5D28" wp14:editId="35A64E8E">
            <wp:extent cx="5943600" cy="32308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7D4" w:rsidRDefault="009277D4">
      <w:pPr>
        <w:rPr>
          <w:rFonts w:ascii="Arial" w:eastAsia="Times New Roman" w:hAnsi="Arial" w:cs="Arial"/>
          <w:color w:val="000000"/>
          <w:sz w:val="19"/>
          <w:szCs w:val="19"/>
        </w:rPr>
      </w:pPr>
      <w:proofErr w:type="gramStart"/>
      <w:r>
        <w:rPr>
          <w:rFonts w:ascii="Arial" w:eastAsia="Times New Roman" w:hAnsi="Arial" w:cs="Arial"/>
          <w:color w:val="000000"/>
          <w:sz w:val="19"/>
          <w:szCs w:val="19"/>
        </w:rPr>
        <w:t>7.</w:t>
      </w:r>
      <w:r w:rsidRPr="00FF34B0">
        <w:rPr>
          <w:rFonts w:ascii="Arial" w:eastAsia="Times New Roman" w:hAnsi="Arial" w:cs="Arial"/>
          <w:color w:val="000000"/>
          <w:sz w:val="19"/>
          <w:szCs w:val="19"/>
        </w:rPr>
        <w:t>data</w:t>
      </w:r>
      <w:proofErr w:type="gramEnd"/>
      <w:r w:rsidRPr="00FF34B0">
        <w:rPr>
          <w:rFonts w:ascii="Arial" w:eastAsia="Times New Roman" w:hAnsi="Arial" w:cs="Arial"/>
          <w:color w:val="000000"/>
          <w:sz w:val="19"/>
          <w:szCs w:val="19"/>
        </w:rPr>
        <w:t xml:space="preserve"> independence (logical and physical)</w:t>
      </w:r>
    </w:p>
    <w:p w:rsidR="00414B79" w:rsidRDefault="00414B79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414B79">
        <w:rPr>
          <w:rFonts w:ascii="Arial" w:eastAsia="Times New Roman" w:hAnsi="Arial" w:cs="Arial"/>
          <w:noProof/>
          <w:color w:val="000000"/>
          <w:sz w:val="19"/>
          <w:szCs w:val="19"/>
        </w:rPr>
        <w:lastRenderedPageBreak/>
        <w:drawing>
          <wp:inline distT="0" distB="0" distL="0" distR="0" wp14:anchorId="196BA06E" wp14:editId="50F66491">
            <wp:extent cx="4877223" cy="274343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B79" w:rsidRDefault="00414B79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414B79">
        <w:rPr>
          <w:rFonts w:ascii="Arial" w:eastAsia="Times New Roman" w:hAnsi="Arial" w:cs="Arial"/>
          <w:noProof/>
          <w:color w:val="000000"/>
          <w:sz w:val="19"/>
          <w:szCs w:val="19"/>
        </w:rPr>
        <w:drawing>
          <wp:inline distT="0" distB="0" distL="0" distR="0" wp14:anchorId="57ECBDE8" wp14:editId="637CDC6D">
            <wp:extent cx="5943600" cy="25761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B79" w:rsidRDefault="00414B79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414B79">
        <w:rPr>
          <w:rFonts w:ascii="Arial" w:eastAsia="Times New Roman" w:hAnsi="Arial" w:cs="Arial"/>
          <w:noProof/>
          <w:color w:val="000000"/>
          <w:sz w:val="19"/>
          <w:szCs w:val="19"/>
        </w:rPr>
        <w:drawing>
          <wp:inline distT="0" distB="0" distL="0" distR="0" wp14:anchorId="7D285B91" wp14:editId="653DD829">
            <wp:extent cx="5943600" cy="25501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B79" w:rsidRDefault="00414B79" w:rsidP="00414B79">
      <w:pPr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lastRenderedPageBreak/>
        <w:t>8.</w:t>
      </w:r>
      <w:r w:rsidRPr="00BA28FC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gramStart"/>
      <w:r w:rsidRPr="00FF34B0">
        <w:rPr>
          <w:rFonts w:ascii="Arial" w:eastAsia="Times New Roman" w:hAnsi="Arial" w:cs="Arial"/>
          <w:color w:val="000000"/>
          <w:sz w:val="19"/>
          <w:szCs w:val="19"/>
        </w:rPr>
        <w:t>software</w:t>
      </w:r>
      <w:proofErr w:type="gramEnd"/>
      <w:r w:rsidRPr="00FF34B0">
        <w:rPr>
          <w:rFonts w:ascii="Arial" w:eastAsia="Times New Roman" w:hAnsi="Arial" w:cs="Arial"/>
          <w:color w:val="000000"/>
          <w:sz w:val="19"/>
          <w:szCs w:val="19"/>
        </w:rPr>
        <w:t xml:space="preserve"> components of a DBMS</w:t>
      </w:r>
    </w:p>
    <w:p w:rsidR="00414B79" w:rsidRDefault="00414B79">
      <w:pPr>
        <w:rPr>
          <w:rFonts w:ascii="Arial" w:eastAsia="Times New Roman" w:hAnsi="Arial" w:cs="Arial"/>
          <w:color w:val="000000"/>
          <w:sz w:val="19"/>
          <w:szCs w:val="19"/>
        </w:rPr>
      </w:pPr>
    </w:p>
    <w:p w:rsidR="000148F2" w:rsidRDefault="000148F2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0148F2">
        <w:rPr>
          <w:rFonts w:ascii="Arial" w:eastAsia="Times New Roman" w:hAnsi="Arial" w:cs="Arial"/>
          <w:noProof/>
          <w:color w:val="000000"/>
          <w:sz w:val="19"/>
          <w:szCs w:val="19"/>
        </w:rPr>
        <w:drawing>
          <wp:inline distT="0" distB="0" distL="0" distR="0" wp14:anchorId="4FCA83CF" wp14:editId="5190ACF4">
            <wp:extent cx="5943600" cy="33248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8F2" w:rsidRDefault="000148F2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0148F2">
        <w:rPr>
          <w:rFonts w:ascii="Arial" w:eastAsia="Times New Roman" w:hAnsi="Arial" w:cs="Arial"/>
          <w:noProof/>
          <w:color w:val="000000"/>
          <w:sz w:val="19"/>
          <w:szCs w:val="19"/>
        </w:rPr>
        <w:drawing>
          <wp:inline distT="0" distB="0" distL="0" distR="0" wp14:anchorId="79265674" wp14:editId="7FA530AF">
            <wp:extent cx="5943600" cy="27368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8F2" w:rsidRDefault="000148F2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0148F2">
        <w:rPr>
          <w:rFonts w:ascii="Arial" w:eastAsia="Times New Roman" w:hAnsi="Arial" w:cs="Arial"/>
          <w:noProof/>
          <w:color w:val="000000"/>
          <w:sz w:val="19"/>
          <w:szCs w:val="19"/>
        </w:rPr>
        <w:lastRenderedPageBreak/>
        <w:drawing>
          <wp:inline distT="0" distB="0" distL="0" distR="0" wp14:anchorId="4EC442DB" wp14:editId="3DEF7FD4">
            <wp:extent cx="5943600" cy="27101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8F2" w:rsidRDefault="000148F2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0148F2">
        <w:rPr>
          <w:rFonts w:ascii="Arial" w:eastAsia="Times New Roman" w:hAnsi="Arial" w:cs="Arial"/>
          <w:noProof/>
          <w:color w:val="000000"/>
          <w:sz w:val="19"/>
          <w:szCs w:val="19"/>
        </w:rPr>
        <w:drawing>
          <wp:inline distT="0" distB="0" distL="0" distR="0" wp14:anchorId="6B6107D3" wp14:editId="42535DC6">
            <wp:extent cx="5943600" cy="26695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B79" w:rsidRDefault="00414B79">
      <w:pPr>
        <w:rPr>
          <w:rFonts w:ascii="Arial" w:eastAsia="Times New Roman" w:hAnsi="Arial" w:cs="Arial"/>
          <w:color w:val="000000"/>
          <w:sz w:val="19"/>
          <w:szCs w:val="19"/>
        </w:rPr>
      </w:pPr>
    </w:p>
    <w:p w:rsidR="00BA28FC" w:rsidRDefault="00BA28FC">
      <w:pPr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9.</w:t>
      </w:r>
      <w:r w:rsidRPr="00BA28FC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gramStart"/>
      <w:r w:rsidRPr="00FF34B0">
        <w:rPr>
          <w:rFonts w:ascii="Arial" w:eastAsia="Times New Roman" w:hAnsi="Arial" w:cs="Arial"/>
          <w:color w:val="000000"/>
          <w:sz w:val="19"/>
          <w:szCs w:val="19"/>
        </w:rPr>
        <w:t>strong</w:t>
      </w:r>
      <w:proofErr w:type="gramEnd"/>
      <w:r w:rsidRPr="00FF34B0">
        <w:rPr>
          <w:rFonts w:ascii="Arial" w:eastAsia="Times New Roman" w:hAnsi="Arial" w:cs="Arial"/>
          <w:color w:val="000000"/>
          <w:sz w:val="19"/>
          <w:szCs w:val="19"/>
        </w:rPr>
        <w:t xml:space="preserve"> and weak entities</w:t>
      </w:r>
    </w:p>
    <w:p w:rsidR="00414B79" w:rsidRDefault="00414B79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414B79">
        <w:rPr>
          <w:rFonts w:ascii="Arial" w:eastAsia="Times New Roman" w:hAnsi="Arial" w:cs="Arial"/>
          <w:noProof/>
          <w:color w:val="000000"/>
          <w:sz w:val="19"/>
          <w:szCs w:val="19"/>
        </w:rPr>
        <w:lastRenderedPageBreak/>
        <w:drawing>
          <wp:inline distT="0" distB="0" distL="0" distR="0" wp14:anchorId="502A1BA3" wp14:editId="07AD5E6A">
            <wp:extent cx="5943600" cy="29819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B79">
        <w:rPr>
          <w:noProof/>
        </w:rPr>
        <w:t xml:space="preserve"> </w:t>
      </w:r>
      <w:r w:rsidRPr="00414B79">
        <w:rPr>
          <w:rFonts w:ascii="Arial" w:eastAsia="Times New Roman" w:hAnsi="Arial" w:cs="Arial"/>
          <w:noProof/>
          <w:color w:val="000000"/>
          <w:sz w:val="19"/>
          <w:szCs w:val="19"/>
        </w:rPr>
        <w:drawing>
          <wp:inline distT="0" distB="0" distL="0" distR="0" wp14:anchorId="7B37A7FB" wp14:editId="51064883">
            <wp:extent cx="5943600" cy="274193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8FC" w:rsidRDefault="00BA28FC">
      <w:pPr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10.</w:t>
      </w:r>
      <w:r w:rsidRPr="00BA28FC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r w:rsidRPr="00FF34B0">
        <w:rPr>
          <w:rFonts w:ascii="Arial" w:eastAsia="Times New Roman" w:hAnsi="Arial" w:cs="Arial"/>
          <w:color w:val="000000"/>
          <w:sz w:val="19"/>
          <w:szCs w:val="19"/>
        </w:rPr>
        <w:t>EER diagram for a Retail Chain Management System.</w:t>
      </w:r>
    </w:p>
    <w:p w:rsidR="005260C0" w:rsidRDefault="005260C0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5260C0">
        <w:rPr>
          <w:rFonts w:ascii="Arial" w:eastAsia="Times New Roman" w:hAnsi="Arial" w:cs="Arial"/>
          <w:color w:val="000000"/>
          <w:sz w:val="19"/>
          <w:szCs w:val="19"/>
        </w:rPr>
        <w:lastRenderedPageBreak/>
        <w:drawing>
          <wp:inline distT="0" distB="0" distL="0" distR="0" wp14:anchorId="3624E06E" wp14:editId="287DF0E9">
            <wp:extent cx="5943600" cy="32080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0C0" w:rsidRPr="00F35FB2" w:rsidRDefault="005260C0">
      <w:pPr>
        <w:rPr>
          <w:rFonts w:ascii="Arial" w:eastAsia="Times New Roman" w:hAnsi="Arial" w:cs="Arial"/>
          <w:color w:val="000000"/>
          <w:sz w:val="19"/>
          <w:szCs w:val="19"/>
        </w:rPr>
      </w:pPr>
      <w:r w:rsidRPr="005260C0">
        <w:rPr>
          <w:rFonts w:ascii="Arial" w:eastAsia="Times New Roman" w:hAnsi="Arial" w:cs="Arial"/>
          <w:color w:val="000000"/>
          <w:sz w:val="19"/>
          <w:szCs w:val="19"/>
        </w:rPr>
        <w:drawing>
          <wp:inline distT="0" distB="0" distL="0" distR="0" wp14:anchorId="6BD2961C" wp14:editId="0713191D">
            <wp:extent cx="5943600" cy="31896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60C0" w:rsidRPr="00F35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4B0"/>
    <w:rsid w:val="000148F2"/>
    <w:rsid w:val="00414B79"/>
    <w:rsid w:val="005260C0"/>
    <w:rsid w:val="009277D4"/>
    <w:rsid w:val="00BA28FC"/>
    <w:rsid w:val="00D82CA0"/>
    <w:rsid w:val="00F35FB2"/>
    <w:rsid w:val="00FF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3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F34B0"/>
  </w:style>
  <w:style w:type="paragraph" w:styleId="BalloonText">
    <w:name w:val="Balloon Text"/>
    <w:basedOn w:val="Normal"/>
    <w:link w:val="BalloonTextChar"/>
    <w:uiPriority w:val="99"/>
    <w:semiHidden/>
    <w:unhideWhenUsed/>
    <w:rsid w:val="00FF3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4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3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F34B0"/>
  </w:style>
  <w:style w:type="paragraph" w:styleId="BalloonText">
    <w:name w:val="Balloon Text"/>
    <w:basedOn w:val="Normal"/>
    <w:link w:val="BalloonTextChar"/>
    <w:uiPriority w:val="99"/>
    <w:semiHidden/>
    <w:unhideWhenUsed/>
    <w:rsid w:val="00FF3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4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85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nisha%20D\AppData\Roaming\Microsoft\Templates\NormalOld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84C836-7968-4E93-8552-BB2372FFE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NormalOld</Template>
  <TotalTime>71</TotalTime>
  <Pages>15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3</cp:revision>
  <dcterms:created xsi:type="dcterms:W3CDTF">2026-08-04T05:05:00Z</dcterms:created>
  <dcterms:modified xsi:type="dcterms:W3CDTF">2026-08-04T15:53:00Z</dcterms:modified>
</cp:coreProperties>
</file>